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669EC" w14:textId="420E1126" w:rsidR="005A6A9B" w:rsidRDefault="00F3615A">
      <w:pPr>
        <w:pStyle w:val="Ttulo1"/>
      </w:pPr>
      <w:r>
        <w:t xml:space="preserve">Documento para pruebas de stress Sistema De Notas </w:t>
      </w:r>
    </w:p>
    <w:p w14:paraId="5FC806ED" w14:textId="694F687D" w:rsidR="005A6A9B" w:rsidRDefault="00F1358A" w:rsidP="0053566B">
      <w:pPr>
        <w:pStyle w:val="Encabezado"/>
      </w:pPr>
      <w:r>
        <w:t>En este documento se comprobará hasta cuantos usuarios resiste la app, y si tiene errores, esto va ser en los verbos http</w:t>
      </w:r>
      <w:r w:rsidR="00D82D3F">
        <w:t xml:space="preserve"> Get, </w:t>
      </w:r>
      <w:r w:rsidR="00F60703">
        <w:t>Post</w:t>
      </w:r>
      <w:r w:rsidR="00D82D3F">
        <w:t xml:space="preserve"> </w:t>
      </w:r>
      <w:r>
        <w:t xml:space="preserve">en </w:t>
      </w:r>
      <w:r w:rsidR="00D82D3F">
        <w:t xml:space="preserve">algunas </w:t>
      </w:r>
      <w:r>
        <w:t>entidad</w:t>
      </w:r>
      <w:r w:rsidR="00D82D3F">
        <w:t>es</w:t>
      </w:r>
      <w:r>
        <w:t xml:space="preserve"> del Sistema de Notas.</w:t>
      </w:r>
    </w:p>
    <w:p w14:paraId="549D6614" w14:textId="014557FC" w:rsidR="00F1358A" w:rsidRDefault="00F1358A" w:rsidP="0053566B">
      <w:pPr>
        <w:pStyle w:val="Encabez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C4CFE8A" wp14:editId="682A3A34">
                <wp:simplePos x="0" y="0"/>
                <wp:positionH relativeFrom="column">
                  <wp:posOffset>-101600</wp:posOffset>
                </wp:positionH>
                <wp:positionV relativeFrom="paragraph">
                  <wp:posOffset>135184</wp:posOffset>
                </wp:positionV>
                <wp:extent cx="5881511" cy="903112"/>
                <wp:effectExtent l="0" t="0" r="1143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1511" cy="9031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C5C11" id="Rectángulo 1" o:spid="_x0000_s1026" style="position:absolute;margin-left:-8pt;margin-top:10.65pt;width:463.1pt;height:71.1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" fillcolor="#731c3f [3204]" strokecolor="#390e1f [1604]" strokeweight="1pt"/>
            </w:pict>
          </mc:Fallback>
        </mc:AlternateContent>
      </w:r>
    </w:p>
    <w:p w14:paraId="0A5E6C4A" w14:textId="0CF8A9BE" w:rsidR="00F1358A" w:rsidRPr="00F1358A" w:rsidRDefault="00F1358A" w:rsidP="0053566B">
      <w:pPr>
        <w:pStyle w:val="Encabezado"/>
        <w:rPr>
          <w:color w:val="FFFFFF" w:themeColor="background1"/>
        </w:rPr>
      </w:pPr>
      <w:r w:rsidRPr="00F1358A">
        <w:rPr>
          <w:color w:val="FFFFFF" w:themeColor="background1"/>
        </w:rPr>
        <w:t>Nota: Por medidas practicas se evaluará con 10,</w:t>
      </w:r>
      <w:r w:rsidR="00070F9E">
        <w:rPr>
          <w:color w:val="FFFFFF" w:themeColor="background1"/>
        </w:rPr>
        <w:t xml:space="preserve">200 </w:t>
      </w:r>
      <w:r w:rsidRPr="00F1358A">
        <w:rPr>
          <w:color w:val="FFFFFF" w:themeColor="background1"/>
        </w:rPr>
        <w:t>iteraciones, con un delay de 100 y timeout de 30000 con un precalentamiento(warmup) de 2,</w:t>
      </w:r>
      <w:r w:rsidR="00117F30" w:rsidRPr="00F1358A">
        <w:rPr>
          <w:color w:val="FFFFFF" w:themeColor="background1"/>
        </w:rPr>
        <w:t xml:space="preserve"> </w:t>
      </w:r>
      <w:r w:rsidRPr="00F1358A">
        <w:rPr>
          <w:color w:val="FFFFFF" w:themeColor="background1"/>
        </w:rPr>
        <w:t xml:space="preserve">10 </w:t>
      </w:r>
      <w:r w:rsidRPr="00D82D3F">
        <w:rPr>
          <w:b/>
          <w:bCs/>
          <w:color w:val="FFFFFF" w:themeColor="background1"/>
        </w:rPr>
        <w:t>esto es con respecto a las iteraciones</w:t>
      </w:r>
      <w:r w:rsidRPr="00F1358A">
        <w:rPr>
          <w:color w:val="FFFFFF" w:themeColor="background1"/>
        </w:rPr>
        <w:t>.</w:t>
      </w:r>
    </w:p>
    <w:p w14:paraId="5C889380" w14:textId="77777777" w:rsidR="00F1358A" w:rsidRDefault="00F1358A" w:rsidP="0053566B">
      <w:pPr>
        <w:pStyle w:val="Encabezado"/>
      </w:pPr>
    </w:p>
    <w:p w14:paraId="6BE12354" w14:textId="2AD27F0D" w:rsidR="00F1358A" w:rsidRPr="0053150E" w:rsidRDefault="00F1358A" w:rsidP="0053566B">
      <w:pPr>
        <w:pStyle w:val="Encabezado"/>
        <w:rPr>
          <w:sz w:val="40"/>
          <w:szCs w:val="40"/>
        </w:rPr>
      </w:pPr>
      <w:r w:rsidRPr="0053150E">
        <w:rPr>
          <w:sz w:val="40"/>
          <w:szCs w:val="40"/>
        </w:rPr>
        <w:t>Entidad Alumnos</w:t>
      </w:r>
    </w:p>
    <w:p w14:paraId="6860E525" w14:textId="6843AAF5" w:rsidR="00F1358A" w:rsidRDefault="00F1358A" w:rsidP="0053566B">
      <w:pPr>
        <w:pStyle w:val="Encabezado"/>
      </w:pPr>
    </w:p>
    <w:p w14:paraId="07027623" w14:textId="59D6E4DC" w:rsidR="00F1358A" w:rsidRPr="00F1358A" w:rsidRDefault="00F1358A" w:rsidP="0053566B">
      <w:pPr>
        <w:pStyle w:val="Encabezado"/>
        <w:rPr>
          <w:b/>
          <w:bCs/>
        </w:rPr>
      </w:pPr>
      <w:r w:rsidRPr="00F1358A">
        <w:rPr>
          <w:b/>
          <w:bCs/>
        </w:rPr>
        <w:t>Verbo Get</w:t>
      </w:r>
    </w:p>
    <w:p w14:paraId="2416BFB0" w14:textId="0FBC6160" w:rsidR="00F1358A" w:rsidRDefault="00F1358A" w:rsidP="0053566B">
      <w:pPr>
        <w:pStyle w:val="Encabezado"/>
      </w:pPr>
    </w:p>
    <w:p w14:paraId="5E968B6C" w14:textId="60AFEA1B" w:rsidR="00F1358A" w:rsidRDefault="001A6B81" w:rsidP="00F1358A">
      <w:pPr>
        <w:rPr>
          <w:rFonts w:ascii="Helvetica" w:hAnsi="Helvetica"/>
          <w:b/>
          <w:bCs/>
          <w:i/>
          <w:iCs/>
          <w:color w:val="505050"/>
          <w:shd w:val="clear" w:color="auto" w:fill="FFFFFF"/>
        </w:rPr>
      </w:pPr>
      <w:hyperlink r:id="rId7" w:history="1">
        <w:r w:rsidR="00F1358A" w:rsidRPr="00F1358A">
          <w:rPr>
            <w:rStyle w:val="Hipervnculo"/>
            <w:rFonts w:ascii="Helvetica" w:hAnsi="Helvetica"/>
            <w:b/>
            <w:bCs/>
            <w:i/>
            <w:iCs/>
            <w:shd w:val="clear" w:color="auto" w:fill="FFFFFF"/>
          </w:rPr>
          <w:t>http://localhost:8080/alumno</w:t>
        </w:r>
      </w:hyperlink>
    </w:p>
    <w:p w14:paraId="30B8961D" w14:textId="57B4E6D3" w:rsidR="00F1358A" w:rsidRDefault="00F1358A" w:rsidP="00F1358A">
      <w:pPr>
        <w:rPr>
          <w:rFonts w:ascii="Helvetica" w:hAnsi="Helvetica"/>
          <w:b/>
          <w:bCs/>
          <w:i/>
          <w:iCs/>
          <w:color w:val="505050"/>
          <w:shd w:val="clear" w:color="auto" w:fill="FFFFFF"/>
        </w:rPr>
      </w:pPr>
    </w:p>
    <w:p w14:paraId="0C17F21B" w14:textId="0DAFB174" w:rsidR="00070F9E" w:rsidRDefault="00070F9E" w:rsidP="00F1358A">
      <w:pPr>
        <w:rPr>
          <w:rFonts w:ascii="Helvetica" w:hAnsi="Helvetica"/>
          <w:b/>
          <w:bCs/>
          <w:i/>
          <w:iCs/>
          <w:color w:val="505050"/>
          <w:shd w:val="clear" w:color="auto" w:fill="FFFFFF"/>
        </w:rPr>
      </w:pPr>
    </w:p>
    <w:p w14:paraId="28377919" w14:textId="73008BB3" w:rsidR="00070F9E" w:rsidRDefault="00070F9E" w:rsidP="00F1358A">
      <w:pPr>
        <w:rPr>
          <w:rFonts w:ascii="Helvetica" w:hAnsi="Helvetica"/>
          <w:b/>
          <w:bCs/>
          <w:i/>
          <w:iCs/>
          <w:color w:val="505050"/>
          <w:shd w:val="clear" w:color="auto" w:fill="FFFFFF"/>
        </w:rPr>
      </w:pPr>
      <w:r>
        <w:rPr>
          <w:rFonts w:ascii="Helvetica" w:hAnsi="Helvetica"/>
          <w:b/>
          <w:bCs/>
          <w:i/>
          <w:iCs/>
          <w:color w:val="505050"/>
          <w:shd w:val="clear" w:color="auto" w:fill="FFFFFF"/>
        </w:rPr>
        <w:t>Captura</w:t>
      </w:r>
    </w:p>
    <w:p w14:paraId="5DE35BC5" w14:textId="77777777" w:rsidR="00070F9E" w:rsidRPr="00F1358A" w:rsidRDefault="00070F9E" w:rsidP="00F1358A">
      <w:pPr>
        <w:rPr>
          <w:b/>
          <w:bCs/>
          <w:i/>
          <w:iCs/>
        </w:rPr>
      </w:pPr>
    </w:p>
    <w:p w14:paraId="48F05F7D" w14:textId="0719ECE3" w:rsidR="00F1358A" w:rsidRDefault="00070F9E" w:rsidP="0053566B">
      <w:pPr>
        <w:pStyle w:val="Encabezado"/>
      </w:pPr>
      <w:r w:rsidRPr="00070F9E">
        <w:rPr>
          <w:noProof/>
        </w:rPr>
        <w:drawing>
          <wp:inline distT="0" distB="0" distL="0" distR="0" wp14:anchorId="08A16E8D" wp14:editId="532D5AE2">
            <wp:extent cx="5732145" cy="3254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A2ED" w14:textId="77777777" w:rsidR="00F1358A" w:rsidRDefault="00F1358A" w:rsidP="0053566B">
      <w:pPr>
        <w:pStyle w:val="Encabezado"/>
      </w:pPr>
    </w:p>
    <w:p w14:paraId="2DC2D951" w14:textId="77777777" w:rsidR="00070F9E" w:rsidRDefault="00070F9E" w:rsidP="0053566B">
      <w:pPr>
        <w:pStyle w:val="Encabezado"/>
      </w:pPr>
    </w:p>
    <w:p w14:paraId="55B9C598" w14:textId="6D88B662" w:rsidR="00070F9E" w:rsidRDefault="00070F9E" w:rsidP="0053566B">
      <w:pPr>
        <w:pStyle w:val="Encabezado"/>
      </w:pPr>
    </w:p>
    <w:p w14:paraId="30C9B06F" w14:textId="77777777" w:rsidR="0053150E" w:rsidRDefault="0053150E" w:rsidP="0053566B">
      <w:pPr>
        <w:pStyle w:val="Encabezado"/>
      </w:pPr>
    </w:p>
    <w:p w14:paraId="6AA5C825" w14:textId="52DE2F96" w:rsidR="00F1358A" w:rsidRDefault="00070F9E" w:rsidP="0053566B">
      <w:pPr>
        <w:pStyle w:val="Encabezado"/>
      </w:pPr>
      <w:r>
        <w:lastRenderedPageBreak/>
        <w:t>Resultados</w:t>
      </w:r>
    </w:p>
    <w:p w14:paraId="30D45F64" w14:textId="4D8A028B" w:rsidR="00070F9E" w:rsidRDefault="00070F9E" w:rsidP="0053566B">
      <w:pPr>
        <w:pStyle w:val="Encabezado"/>
      </w:pPr>
    </w:p>
    <w:p w14:paraId="399D95CD" w14:textId="77777777" w:rsidR="0053150E" w:rsidRPr="00070F9E" w:rsidRDefault="0053150E" w:rsidP="0053150E">
      <w:pP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t>Iteración:10 , delay:100 , timeout:30000 , warmup:2</w:t>
      </w:r>
    </w:p>
    <w:p w14:paraId="42906C75" w14:textId="77777777" w:rsidR="0053150E" w:rsidRDefault="0053150E" w:rsidP="0053566B">
      <w:pPr>
        <w:pStyle w:val="Encabezado"/>
      </w:pPr>
    </w:p>
    <w:p w14:paraId="15269734" w14:textId="76FC58E5" w:rsidR="00070F9E" w:rsidRDefault="00070F9E" w:rsidP="00070F9E">
      <w:pPr>
        <w:pStyle w:val="Encabezado"/>
        <w:jc w:val="center"/>
      </w:pPr>
      <w:r w:rsidRPr="00070F9E">
        <w:rPr>
          <w:noProof/>
        </w:rPr>
        <w:drawing>
          <wp:inline distT="0" distB="0" distL="0" distR="0" wp14:anchorId="10B90F43" wp14:editId="2152DE8B">
            <wp:extent cx="6121818" cy="3441700"/>
            <wp:effectExtent l="12700" t="12700" r="1270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808" cy="344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EB4798" w14:textId="5F4AFC93" w:rsidR="00070F9E" w:rsidRDefault="00070F9E" w:rsidP="0053566B">
      <w:pPr>
        <w:pStyle w:val="Encabezado"/>
      </w:pPr>
    </w:p>
    <w:p w14:paraId="23891F3D" w14:textId="5E80237A" w:rsidR="00070F9E" w:rsidRDefault="00070F9E" w:rsidP="0053566B">
      <w:pPr>
        <w:pStyle w:val="Encabezado"/>
      </w:pPr>
    </w:p>
    <w:p w14:paraId="74DDE1A0" w14:textId="7F259CF3" w:rsidR="00070F9E" w:rsidRDefault="00070F9E" w:rsidP="0053566B">
      <w:pPr>
        <w:pStyle w:val="Encabezado"/>
      </w:pPr>
    </w:p>
    <w:p w14:paraId="63CC5E7B" w14:textId="428EDC19" w:rsidR="00070F9E" w:rsidRDefault="00070F9E" w:rsidP="00070F9E">
      <w:pP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Iteración: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2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 xml:space="preserve"> , delay: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5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 , timeout:</w:t>
      </w:r>
      <w:r w:rsidR="00DA411B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4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0000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,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warmup:</w:t>
      </w:r>
      <w:r w:rsidR="00DA411B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10</w:t>
      </w:r>
    </w:p>
    <w:p w14:paraId="610310C9" w14:textId="4DA7C842" w:rsidR="00070F9E" w:rsidRDefault="00070F9E" w:rsidP="0053566B">
      <w:pPr>
        <w:pStyle w:val="Encabezado"/>
      </w:pPr>
    </w:p>
    <w:p w14:paraId="38BA72A1" w14:textId="5A3A0EAF" w:rsidR="00070F9E" w:rsidRDefault="00DA411B" w:rsidP="0053566B">
      <w:pPr>
        <w:pStyle w:val="Encabezado"/>
      </w:pPr>
      <w:r w:rsidRPr="00DA411B">
        <w:rPr>
          <w:noProof/>
        </w:rPr>
        <w:drawing>
          <wp:inline distT="0" distB="0" distL="0" distR="0" wp14:anchorId="15006074" wp14:editId="53915A89">
            <wp:extent cx="5963690" cy="33528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105" cy="33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2838" w14:textId="6ADD9B3F" w:rsidR="00DA411B" w:rsidRDefault="00DA411B" w:rsidP="0053566B">
      <w:pPr>
        <w:pStyle w:val="Encabezado"/>
      </w:pPr>
    </w:p>
    <w:p w14:paraId="5299B4DA" w14:textId="484D39A0" w:rsidR="00DA411B" w:rsidRDefault="00DA411B" w:rsidP="0053566B">
      <w:pPr>
        <w:pStyle w:val="Encabezado"/>
      </w:pPr>
      <w:r>
        <w:t>Como se aprecia en las imágenes, la mínima iteración y la máxima iteración siendo de 10 y 200 correspondientemente se observa que no hay errores y por consiguiente la máxima tasa de usuario es de 715 y la mejor es de 834 esto se mostrará en la siguiente imagen.</w:t>
      </w:r>
    </w:p>
    <w:p w14:paraId="31A1B389" w14:textId="23715A73" w:rsidR="00DA411B" w:rsidRDefault="00DA411B" w:rsidP="0053566B">
      <w:pPr>
        <w:pStyle w:val="Encabezado"/>
      </w:pPr>
    </w:p>
    <w:p w14:paraId="4EA7B2C9" w14:textId="3C51B8FD" w:rsidR="00DA411B" w:rsidRDefault="00DA411B" w:rsidP="0053566B">
      <w:pPr>
        <w:pStyle w:val="Encabezado"/>
      </w:pPr>
      <w:r w:rsidRPr="00DA411B">
        <w:rPr>
          <w:noProof/>
        </w:rPr>
        <w:drawing>
          <wp:inline distT="0" distB="0" distL="0" distR="0" wp14:anchorId="2632856C" wp14:editId="07159386">
            <wp:extent cx="6223000" cy="307330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00" t="9747" r="4906" b="15261"/>
                    <a:stretch/>
                  </pic:blipFill>
                  <pic:spPr bwMode="auto">
                    <a:xfrm>
                      <a:off x="0" y="0"/>
                      <a:ext cx="6283718" cy="310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F053" w14:textId="561C79A5" w:rsidR="00DA411B" w:rsidRDefault="00DA411B" w:rsidP="0053566B">
      <w:pPr>
        <w:pStyle w:val="Encabezado"/>
      </w:pPr>
    </w:p>
    <w:p w14:paraId="1D738869" w14:textId="77777777" w:rsidR="00D82D3F" w:rsidRDefault="00D82D3F" w:rsidP="0053566B">
      <w:pPr>
        <w:pStyle w:val="Encabezado"/>
      </w:pPr>
    </w:p>
    <w:p w14:paraId="0F5E8874" w14:textId="325C5EE1" w:rsidR="00D82D3F" w:rsidRPr="0053150E" w:rsidRDefault="00D82D3F" w:rsidP="00D82D3F">
      <w:pPr>
        <w:pStyle w:val="Encabezado"/>
        <w:rPr>
          <w:sz w:val="40"/>
          <w:szCs w:val="40"/>
        </w:rPr>
      </w:pPr>
      <w:r w:rsidRPr="0053150E">
        <w:rPr>
          <w:sz w:val="40"/>
          <w:szCs w:val="40"/>
        </w:rPr>
        <w:t xml:space="preserve">Entidad </w:t>
      </w:r>
      <w:r w:rsidR="00BE6D03">
        <w:rPr>
          <w:sz w:val="40"/>
          <w:szCs w:val="40"/>
        </w:rPr>
        <w:t>Asignatura</w:t>
      </w:r>
    </w:p>
    <w:p w14:paraId="171FF26B" w14:textId="45D995E7" w:rsidR="00D82D3F" w:rsidRDefault="00D82D3F" w:rsidP="0053566B">
      <w:pPr>
        <w:pStyle w:val="Encabezado"/>
      </w:pPr>
      <w:r>
        <w:t>Verbo Get</w:t>
      </w:r>
    </w:p>
    <w:p w14:paraId="47589755" w14:textId="77777777" w:rsidR="00D82D3F" w:rsidRDefault="00D82D3F" w:rsidP="0053566B">
      <w:pPr>
        <w:pStyle w:val="Encabezado"/>
      </w:pPr>
    </w:p>
    <w:p w14:paraId="74E1E9BA" w14:textId="77777777" w:rsidR="00D82D3F" w:rsidRPr="00DB330F" w:rsidRDefault="00D82D3F" w:rsidP="00D82D3F">
      <w:pPr>
        <w:rPr>
          <w:b/>
          <w:bCs/>
          <w:sz w:val="32"/>
          <w:szCs w:val="32"/>
        </w:rPr>
      </w:pPr>
      <w:r w:rsidRPr="00DB330F">
        <w:rPr>
          <w:rFonts w:ascii="Helvetica" w:hAnsi="Helvetica"/>
          <w:b/>
          <w:bCs/>
          <w:color w:val="505050"/>
          <w:sz w:val="21"/>
          <w:szCs w:val="21"/>
          <w:shd w:val="clear" w:color="auto" w:fill="FFFFFF"/>
        </w:rPr>
        <w:t>http://localhost:8080/asignaturas</w:t>
      </w:r>
    </w:p>
    <w:p w14:paraId="438B3D22" w14:textId="2CB27E9B" w:rsidR="00D82D3F" w:rsidRDefault="00D82D3F" w:rsidP="0053566B">
      <w:pPr>
        <w:pStyle w:val="Encabezado"/>
      </w:pPr>
    </w:p>
    <w:p w14:paraId="56AFDB45" w14:textId="54EA42F5" w:rsidR="00D82D3F" w:rsidRDefault="00D82D3F" w:rsidP="0053566B">
      <w:pPr>
        <w:pStyle w:val="Encabezado"/>
      </w:pPr>
      <w:r w:rsidRPr="00D82D3F">
        <w:rPr>
          <w:noProof/>
        </w:rPr>
        <w:drawing>
          <wp:inline distT="0" distB="0" distL="0" distR="0" wp14:anchorId="5D553516" wp14:editId="39DFAC85">
            <wp:extent cx="6101411" cy="2590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67" t="8276" r="4952" b="25123"/>
                    <a:stretch/>
                  </pic:blipFill>
                  <pic:spPr bwMode="auto">
                    <a:xfrm>
                      <a:off x="0" y="0"/>
                      <a:ext cx="6112007" cy="259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8646" w14:textId="7A8E02CB" w:rsidR="00D82D3F" w:rsidRDefault="00D82D3F" w:rsidP="0053566B">
      <w:pPr>
        <w:pStyle w:val="Encabezado"/>
      </w:pPr>
    </w:p>
    <w:p w14:paraId="0BD6332B" w14:textId="4341394C" w:rsidR="00D82D3F" w:rsidRPr="00070F9E" w:rsidRDefault="00D82D3F" w:rsidP="00D82D3F">
      <w:pP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lastRenderedPageBreak/>
        <w:t>Iteración:10 , delay:100 , timeout:30000 , warmup: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t>5</w:t>
      </w:r>
    </w:p>
    <w:p w14:paraId="53B96EA3" w14:textId="77777777" w:rsidR="00D82D3F" w:rsidRDefault="00D82D3F" w:rsidP="0053566B">
      <w:pPr>
        <w:pStyle w:val="Encabezado"/>
      </w:pPr>
    </w:p>
    <w:p w14:paraId="02FDE4B1" w14:textId="6FB7B188" w:rsidR="00D82D3F" w:rsidRDefault="00D82D3F" w:rsidP="0053566B">
      <w:pPr>
        <w:pStyle w:val="Encabezado"/>
      </w:pPr>
      <w:r w:rsidRPr="00D82D3F">
        <w:rPr>
          <w:noProof/>
        </w:rPr>
        <w:drawing>
          <wp:inline distT="0" distB="0" distL="0" distR="0" wp14:anchorId="7522A431" wp14:editId="4C5719A8">
            <wp:extent cx="5732145" cy="32226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DAE" w14:textId="3840021C" w:rsidR="00D82D3F" w:rsidRDefault="00D82D3F" w:rsidP="0053566B">
      <w:pPr>
        <w:pStyle w:val="Encabezado"/>
      </w:pPr>
    </w:p>
    <w:p w14:paraId="4EED4A39" w14:textId="77777777" w:rsidR="00D82D3F" w:rsidRDefault="00D82D3F" w:rsidP="00D82D3F">
      <w:pP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Iteración: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2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 xml:space="preserve"> , delay: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5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 , timeout: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4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0000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,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warmup: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10</w:t>
      </w:r>
    </w:p>
    <w:p w14:paraId="0A9DBC6C" w14:textId="5173DBF1" w:rsidR="00D82D3F" w:rsidRDefault="00D82D3F" w:rsidP="0053566B">
      <w:pPr>
        <w:pStyle w:val="Encabezado"/>
      </w:pPr>
      <w:r w:rsidRPr="00D82D3F">
        <w:rPr>
          <w:noProof/>
        </w:rPr>
        <w:drawing>
          <wp:inline distT="0" distB="0" distL="0" distR="0" wp14:anchorId="1F9FBFF4" wp14:editId="61AE9627">
            <wp:extent cx="5732145" cy="32226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018" w14:textId="214406DE" w:rsidR="00BE6D03" w:rsidRDefault="00BE6D03" w:rsidP="0053566B">
      <w:pPr>
        <w:pStyle w:val="Encabezado"/>
      </w:pPr>
    </w:p>
    <w:p w14:paraId="08718970" w14:textId="60B86C21" w:rsidR="00BE6D03" w:rsidRDefault="00BE6D03" w:rsidP="00BE6D03">
      <w:pPr>
        <w:pStyle w:val="Encabezado"/>
      </w:pPr>
      <w:r>
        <w:t>Como se aprecia en las imágenes, la mínima iteración y la máxima iteración siendo de 10 y 200 correspondientemente se observa que no hay errores y por consiguiente la máxima tasa de usuario es de 1001 y la mejor es de 1001 esto se mostrará en la siguiente imagen.</w:t>
      </w:r>
    </w:p>
    <w:p w14:paraId="49C82693" w14:textId="1E7CAA86" w:rsidR="00BE6D03" w:rsidRDefault="00BE6D03" w:rsidP="0053566B">
      <w:pPr>
        <w:pStyle w:val="Encabezado"/>
      </w:pPr>
    </w:p>
    <w:p w14:paraId="2FA69758" w14:textId="1E192008" w:rsidR="00BE6D03" w:rsidRDefault="00BE6D03" w:rsidP="0053566B">
      <w:pPr>
        <w:pStyle w:val="Encabezado"/>
      </w:pPr>
      <w:r w:rsidRPr="00BE6D03">
        <w:rPr>
          <w:noProof/>
        </w:rPr>
        <w:lastRenderedPageBreak/>
        <w:drawing>
          <wp:inline distT="0" distB="0" distL="0" distR="0" wp14:anchorId="10231E54" wp14:editId="4DF7115E">
            <wp:extent cx="6248400" cy="289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04" t="8670" r="2957" b="16453"/>
                    <a:stretch/>
                  </pic:blipFill>
                  <pic:spPr bwMode="auto">
                    <a:xfrm>
                      <a:off x="0" y="0"/>
                      <a:ext cx="6257192" cy="289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E97EA" w14:textId="1B664F0E" w:rsidR="00BE6D03" w:rsidRDefault="00BE6D03" w:rsidP="0053566B">
      <w:pPr>
        <w:pStyle w:val="Encabezado"/>
      </w:pPr>
    </w:p>
    <w:p w14:paraId="3EF37DD7" w14:textId="1E2F6BF6" w:rsidR="00BE6D03" w:rsidRDefault="00BE6D03" w:rsidP="0053566B">
      <w:pPr>
        <w:pStyle w:val="Encabezado"/>
      </w:pPr>
    </w:p>
    <w:p w14:paraId="28277A16" w14:textId="597ED3F8" w:rsidR="00DB330F" w:rsidRPr="0053150E" w:rsidRDefault="00DB330F" w:rsidP="00DB330F">
      <w:pPr>
        <w:pStyle w:val="Encabezado"/>
        <w:rPr>
          <w:sz w:val="40"/>
          <w:szCs w:val="40"/>
        </w:rPr>
      </w:pPr>
      <w:r w:rsidRPr="0053150E">
        <w:rPr>
          <w:sz w:val="40"/>
          <w:szCs w:val="40"/>
        </w:rPr>
        <w:t xml:space="preserve">Entidad </w:t>
      </w:r>
      <w:r>
        <w:rPr>
          <w:sz w:val="40"/>
          <w:szCs w:val="40"/>
        </w:rPr>
        <w:t>Asistencia</w:t>
      </w:r>
    </w:p>
    <w:p w14:paraId="0D8360C2" w14:textId="0488B8D7" w:rsidR="00DB330F" w:rsidRDefault="00DB330F" w:rsidP="00DB330F">
      <w:pPr>
        <w:pStyle w:val="Encabezado"/>
      </w:pPr>
      <w:r>
        <w:t>Verbo Post</w:t>
      </w:r>
    </w:p>
    <w:p w14:paraId="04239FE3" w14:textId="77777777" w:rsidR="00DB330F" w:rsidRDefault="00DB330F" w:rsidP="00DB330F">
      <w:pPr>
        <w:pStyle w:val="Encabezado"/>
      </w:pPr>
    </w:p>
    <w:p w14:paraId="3BF868B4" w14:textId="77777777" w:rsidR="00DB330F" w:rsidRPr="00DB330F" w:rsidRDefault="00DB330F" w:rsidP="00DB330F">
      <w:pPr>
        <w:rPr>
          <w:b/>
          <w:bCs/>
          <w:sz w:val="36"/>
          <w:szCs w:val="36"/>
        </w:rPr>
      </w:pPr>
      <w:r w:rsidRPr="00DB330F">
        <w:rPr>
          <w:rFonts w:ascii="Helvetica" w:hAnsi="Helvetica"/>
          <w:b/>
          <w:bCs/>
          <w:color w:val="505050"/>
          <w:sz w:val="22"/>
          <w:szCs w:val="22"/>
          <w:shd w:val="clear" w:color="auto" w:fill="FFFFFF"/>
        </w:rPr>
        <w:t>http://localhost:8080/asistencia</w:t>
      </w:r>
    </w:p>
    <w:p w14:paraId="1C4D8174" w14:textId="43D58FEA" w:rsidR="00BE6D03" w:rsidRDefault="00BE6D03" w:rsidP="0053566B">
      <w:pPr>
        <w:pStyle w:val="Encabezado"/>
      </w:pPr>
    </w:p>
    <w:p w14:paraId="72FEEBA1" w14:textId="2CE00C01" w:rsidR="00DB330F" w:rsidRDefault="00DB330F" w:rsidP="0053566B">
      <w:pPr>
        <w:pStyle w:val="Encabezado"/>
      </w:pPr>
      <w:r w:rsidRPr="00DB330F">
        <w:rPr>
          <w:noProof/>
        </w:rPr>
        <w:drawing>
          <wp:inline distT="0" distB="0" distL="0" distR="0" wp14:anchorId="2EBD3AD9" wp14:editId="3147DC6D">
            <wp:extent cx="5732145" cy="2451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3" b="23547"/>
                    <a:stretch/>
                  </pic:blipFill>
                  <pic:spPr bwMode="auto">
                    <a:xfrm>
                      <a:off x="0" y="0"/>
                      <a:ext cx="5732145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4401" w14:textId="50D784B5" w:rsidR="00DB330F" w:rsidRDefault="00DB330F" w:rsidP="0053566B">
      <w:pPr>
        <w:pStyle w:val="Encabezado"/>
      </w:pPr>
    </w:p>
    <w:p w14:paraId="041B4471" w14:textId="77777777" w:rsidR="00DB330F" w:rsidRPr="00070F9E" w:rsidRDefault="00DB330F" w:rsidP="00DB330F">
      <w:pP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t>Iteración:10 , delay:100 , timeout:30000 , warmup: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t>5</w:t>
      </w:r>
    </w:p>
    <w:p w14:paraId="770B0125" w14:textId="251D4CDD" w:rsidR="00DB330F" w:rsidRDefault="00DB330F" w:rsidP="0053566B">
      <w:pPr>
        <w:pStyle w:val="Encabezado"/>
      </w:pPr>
    </w:p>
    <w:p w14:paraId="09C34F27" w14:textId="471319A3" w:rsidR="001B0A36" w:rsidRPr="001B0A36" w:rsidRDefault="00DB330F" w:rsidP="00DB330F">
      <w:pPr>
        <w:rPr>
          <w:rFonts w:asciiTheme="majorHAnsi" w:hAnsiTheme="majorHAnsi" w:cstheme="majorHAnsi"/>
        </w:rPr>
      </w:pPr>
      <w:r w:rsidRPr="001B0A36">
        <w:rPr>
          <w:rFonts w:asciiTheme="majorHAnsi" w:hAnsiTheme="majorHAnsi" w:cstheme="majorHAnsi"/>
        </w:rPr>
        <w:t xml:space="preserve">Nota: Como es post guarde </w:t>
      </w:r>
      <w:r w:rsidR="001B0A36" w:rsidRPr="001B0A36">
        <w:rPr>
          <w:rFonts w:asciiTheme="majorHAnsi" w:hAnsiTheme="majorHAnsi" w:cstheme="majorHAnsi"/>
        </w:rPr>
        <w:t>los datos</w:t>
      </w:r>
      <w:r w:rsidR="001B0A36">
        <w:rPr>
          <w:rFonts w:asciiTheme="majorHAnsi" w:hAnsiTheme="majorHAnsi" w:cstheme="majorHAnsi"/>
        </w:rPr>
        <w:t>,</w:t>
      </w:r>
      <w:r w:rsidR="001B0A36" w:rsidRPr="001B0A36">
        <w:rPr>
          <w:rFonts w:asciiTheme="majorHAnsi" w:hAnsiTheme="majorHAnsi" w:cstheme="majorHAnsi"/>
        </w:rPr>
        <w:t xml:space="preserve"> los cuales se muestran en la imagen anterior.</w:t>
      </w:r>
    </w:p>
    <w:p w14:paraId="7C9DA3B7" w14:textId="77777777" w:rsidR="001B0A36" w:rsidRPr="001B0A36" w:rsidRDefault="001B0A36" w:rsidP="00DB330F">
      <w:pPr>
        <w:rPr>
          <w:rFonts w:asciiTheme="majorHAnsi" w:hAnsiTheme="majorHAnsi" w:cstheme="majorHAnsi"/>
        </w:rPr>
      </w:pPr>
    </w:p>
    <w:p w14:paraId="701A7B65" w14:textId="42CB6D96" w:rsidR="00DB330F" w:rsidRDefault="00DB330F" w:rsidP="00DB330F">
      <w:pP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  <w:lastRenderedPageBreak/>
        <w:t xml:space="preserve"> </w:t>
      </w:r>
      <w:r w:rsidR="001B0A36" w:rsidRPr="001B0A36">
        <w:rPr>
          <w:rFonts w:ascii="Helvetica" w:hAnsi="Helvetica"/>
          <w:b/>
          <w:bCs/>
          <w:i/>
          <w:iCs/>
          <w:noProof/>
          <w:color w:val="0070C0"/>
          <w:sz w:val="36"/>
          <w:szCs w:val="36"/>
          <w:u w:val="single"/>
          <w:shd w:val="clear" w:color="auto" w:fill="FFFFFF"/>
        </w:rPr>
        <w:drawing>
          <wp:inline distT="0" distB="0" distL="0" distR="0" wp14:anchorId="718772F1" wp14:editId="5A8BFA6D">
            <wp:extent cx="5732145" cy="32226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880" w14:textId="2B44F448" w:rsidR="001B0A36" w:rsidRDefault="001B0A36" w:rsidP="00DB330F">
      <w:pPr>
        <w:rPr>
          <w:rFonts w:ascii="Helvetica" w:hAnsi="Helvetica"/>
          <w:b/>
          <w:bCs/>
          <w:i/>
          <w:iCs/>
          <w:color w:val="0070C0"/>
          <w:sz w:val="36"/>
          <w:szCs w:val="36"/>
          <w:u w:val="single"/>
          <w:shd w:val="clear" w:color="auto" w:fill="FFFFFF"/>
        </w:rPr>
      </w:pPr>
    </w:p>
    <w:p w14:paraId="68B809C1" w14:textId="77777777" w:rsidR="001B0A36" w:rsidRDefault="001B0A36" w:rsidP="001B0A36">
      <w:pP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</w:pP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Iteración: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2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 xml:space="preserve"> , delay: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5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 , timeout: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4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0000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,</w:t>
      </w:r>
      <w:r w:rsidRPr="00070F9E"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warmup:</w:t>
      </w:r>
      <w:r>
        <w:rPr>
          <w:rFonts w:ascii="Helvetica" w:hAnsi="Helvetica"/>
          <w:b/>
          <w:bCs/>
          <w:i/>
          <w:iCs/>
          <w:color w:val="0070C0"/>
          <w:sz w:val="36"/>
          <w:szCs w:val="36"/>
          <w:shd w:val="clear" w:color="auto" w:fill="FFFFFF"/>
        </w:rPr>
        <w:t>10</w:t>
      </w:r>
    </w:p>
    <w:p w14:paraId="0F5C4753" w14:textId="31988650" w:rsidR="001B0A36" w:rsidRDefault="00527D5C" w:rsidP="00DB330F">
      <w:r w:rsidRPr="00527D5C">
        <w:rPr>
          <w:noProof/>
        </w:rPr>
        <w:drawing>
          <wp:inline distT="0" distB="0" distL="0" distR="0" wp14:anchorId="4FBC34E1" wp14:editId="2E6D490F">
            <wp:extent cx="5732145" cy="32226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77F0" w14:textId="26B719F7" w:rsidR="00527D5C" w:rsidRDefault="00527D5C" w:rsidP="00DB330F"/>
    <w:p w14:paraId="2FB5D816" w14:textId="60AEFC6A" w:rsidR="00527D5C" w:rsidRDefault="00527D5C" w:rsidP="00527D5C">
      <w:pPr>
        <w:pStyle w:val="Encabezado"/>
      </w:pPr>
      <w:r>
        <w:t>Como se aprecia en las imágenes, la mínima iteración y la máxima iteración siendo de 10 y 200 correspondientemente se observa que no hay errores y por consiguiente la máxima tasa de usuario es de 501 y la mejor es de 557 esto se mostrará en la siguiente imagen.</w:t>
      </w:r>
    </w:p>
    <w:p w14:paraId="6E2F81A8" w14:textId="77777777" w:rsidR="00527D5C" w:rsidRDefault="00527D5C" w:rsidP="00527D5C">
      <w:pPr>
        <w:pStyle w:val="Encabezado"/>
      </w:pPr>
    </w:p>
    <w:p w14:paraId="596BE229" w14:textId="2F8DF6AE" w:rsidR="00527D5C" w:rsidRDefault="00527D5C" w:rsidP="00DB330F"/>
    <w:p w14:paraId="743D335F" w14:textId="6AE8AC42" w:rsidR="00527D5C" w:rsidRDefault="00527D5C">
      <w:pPr>
        <w:spacing w:after="120" w:line="259" w:lineRule="auto"/>
      </w:pPr>
      <w:r>
        <w:br w:type="page"/>
      </w:r>
    </w:p>
    <w:p w14:paraId="7B255DC7" w14:textId="638B9A98" w:rsidR="00527D5C" w:rsidRDefault="00527D5C" w:rsidP="00DB330F"/>
    <w:p w14:paraId="7DB6AA6F" w14:textId="228A7A17" w:rsidR="00527D5C" w:rsidRPr="000A1E95" w:rsidRDefault="00527D5C" w:rsidP="00DB330F">
      <w:r w:rsidRPr="00527D5C">
        <w:rPr>
          <w:noProof/>
        </w:rPr>
        <w:drawing>
          <wp:inline distT="0" distB="0" distL="0" distR="0" wp14:anchorId="357A9940" wp14:editId="78DEC98D">
            <wp:extent cx="6123305" cy="309854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53" r="4065" b="16453"/>
                    <a:stretch/>
                  </pic:blipFill>
                  <pic:spPr bwMode="auto">
                    <a:xfrm>
                      <a:off x="0" y="0"/>
                      <a:ext cx="6146056" cy="311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7D5C" w:rsidRPr="000A1E95" w:rsidSect="00A97674">
      <w:footerReference w:type="default" r:id="rId20"/>
      <w:footerReference w:type="first" r:id="rId21"/>
      <w:pgSz w:w="11907" w:h="16839"/>
      <w:pgMar w:top="72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CB70F" w14:textId="77777777" w:rsidR="001A6B81" w:rsidRDefault="001A6B81">
      <w:r>
        <w:separator/>
      </w:r>
    </w:p>
    <w:p w14:paraId="53778A06" w14:textId="77777777" w:rsidR="001A6B81" w:rsidRDefault="001A6B81"/>
  </w:endnote>
  <w:endnote w:type="continuationSeparator" w:id="0">
    <w:p w14:paraId="38B9F1F5" w14:textId="77777777" w:rsidR="001A6B81" w:rsidRDefault="001A6B81">
      <w:r>
        <w:continuationSeparator/>
      </w:r>
    </w:p>
    <w:p w14:paraId="50840544" w14:textId="77777777" w:rsidR="001A6B81" w:rsidRDefault="001A6B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38807" w14:textId="4FB6C110" w:rsidR="005A6A9B" w:rsidRDefault="00B052C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A97674">
          <w:rPr>
            <w:noProof/>
          </w:rPr>
          <w:tab/>
          <w:t>Sistema de notas -Francisco Poblete Troncoso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7B282" w14:textId="5257D33E" w:rsidR="00F3615A" w:rsidRPr="00F3615A" w:rsidRDefault="00F3615A">
    <w:pPr>
      <w:pStyle w:val="Piedepgina"/>
      <w:rPr>
        <w:b/>
        <w:bCs/>
        <w:color w:val="0070C0"/>
        <w:u w:val="single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rgbClr w14:val="0070C0"/>
          </w14:solidFill>
          <w14:prstDash w14:val="solid"/>
          <w14:round/>
        </w14:textOutline>
      </w:rPr>
    </w:pPr>
    <w:r w:rsidRPr="00F3615A">
      <w:rPr>
        <w:b/>
        <w:bCs/>
        <w:color w:val="0070C0"/>
        <w:u w:val="single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rgbClr w14:val="0070C0"/>
          </w14:solidFill>
          <w14:prstDash w14:val="solid"/>
          <w14:round/>
        </w14:textOutline>
      </w:rPr>
      <w:t>Francisco Poblete Troncoso</w:t>
    </w:r>
    <w:r w:rsidRPr="00F3615A">
      <w:rPr>
        <w:b/>
        <w:bCs/>
        <w:color w:val="0070C0"/>
        <w:u w:val="single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rgbClr w14:val="0070C0"/>
          </w14:solidFill>
          <w14:prstDash w14:val="solid"/>
          <w14:round/>
        </w14:textOutline>
      </w:rPr>
      <w:tab/>
    </w:r>
    <w:r w:rsidRPr="00F3615A">
      <w:rPr>
        <w:b/>
        <w:bCs/>
        <w:color w:val="0070C0"/>
        <w:u w:val="single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rgbClr w14:val="0070C0"/>
          </w14:solidFill>
          <w14:prstDash w14:val="solid"/>
          <w14:round/>
        </w14:textOutline>
      </w:rPr>
      <w:tab/>
      <w:t xml:space="preserve">Pruebas de stress Sistema de Notas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0D84F" w14:textId="77777777" w:rsidR="001A6B81" w:rsidRDefault="001A6B81">
      <w:r>
        <w:separator/>
      </w:r>
    </w:p>
    <w:p w14:paraId="53B73C9E" w14:textId="77777777" w:rsidR="001A6B81" w:rsidRDefault="001A6B81"/>
  </w:footnote>
  <w:footnote w:type="continuationSeparator" w:id="0">
    <w:p w14:paraId="2C40FDCC" w14:textId="77777777" w:rsidR="001A6B81" w:rsidRDefault="001A6B81">
      <w:r>
        <w:continuationSeparator/>
      </w:r>
    </w:p>
    <w:p w14:paraId="54553687" w14:textId="77777777" w:rsidR="001A6B81" w:rsidRDefault="001A6B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aconvieta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aconnmeros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15A"/>
    <w:rsid w:val="00070F9E"/>
    <w:rsid w:val="000A1E95"/>
    <w:rsid w:val="00106A32"/>
    <w:rsid w:val="00117F30"/>
    <w:rsid w:val="001A6B81"/>
    <w:rsid w:val="001B0A36"/>
    <w:rsid w:val="00527D5C"/>
    <w:rsid w:val="0053150E"/>
    <w:rsid w:val="0053566B"/>
    <w:rsid w:val="005A6A9B"/>
    <w:rsid w:val="006967BB"/>
    <w:rsid w:val="00856128"/>
    <w:rsid w:val="00A97674"/>
    <w:rsid w:val="00B052CE"/>
    <w:rsid w:val="00B272FD"/>
    <w:rsid w:val="00B760AF"/>
    <w:rsid w:val="00BE6D03"/>
    <w:rsid w:val="00D82D3F"/>
    <w:rsid w:val="00DA411B"/>
    <w:rsid w:val="00DB330F"/>
    <w:rsid w:val="00F1358A"/>
    <w:rsid w:val="00F3615A"/>
    <w:rsid w:val="00F6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4D065D"/>
  <w15:chartTrackingRefBased/>
  <w15:docId w15:val="{C30CDAF6-BEAE-3341-81C3-CCE0946D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30F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s-ES"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s-ES" w:eastAsia="ja-JP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s-ES" w:eastAsia="ja-JP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val="es-ES" w:eastAsia="ja-JP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val="es-ES" w:eastAsia="ja-JP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val="es-ES" w:eastAsia="ja-JP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val="es-ES" w:eastAsia="ja-JP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val="es-ES" w:eastAsia="ja-JP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val="es-ES" w:eastAsia="ja-JP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aconnmeros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val="es-ES" w:eastAsia="ja-JP"/>
    </w:rPr>
  </w:style>
  <w:style w:type="paragraph" w:styleId="Encabezado">
    <w:name w:val="header"/>
    <w:basedOn w:val="Normal"/>
    <w:link w:val="EncabezadoC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val="es-ES" w:eastAsia="ja-JP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val="es-ES" w:eastAsia="ja-JP"/>
    </w:r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tulo">
    <w:name w:val="Title"/>
    <w:basedOn w:val="Normal"/>
    <w:link w:val="TtuloC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val="es-ES" w:eastAsia="ja-JP"/>
    </w:rPr>
  </w:style>
  <w:style w:type="character" w:customStyle="1" w:styleId="TtuloCar">
    <w:name w:val="Título Car"/>
    <w:basedOn w:val="Fuentedeprrafopredeter"/>
    <w:link w:val="Ttul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Theme="minorEastAsia" w:hAnsiTheme="minorHAnsi" w:cstheme="minorBidi"/>
      <w:caps/>
      <w:color w:val="595959" w:themeColor="text1" w:themeTint="A6"/>
      <w:sz w:val="40"/>
      <w:szCs w:val="30"/>
      <w:lang w:val="es-ES" w:eastAsia="ja-JP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caps/>
      <w:sz w:val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tulodellibro">
    <w:name w:val="Book Title"/>
    <w:basedOn w:val="Fuentedeprrafopredeter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Cs/>
      <w:color w:val="262626" w:themeColor="text1" w:themeTint="D9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i/>
      <w:iCs/>
      <w:color w:val="595959" w:themeColor="text1" w:themeTint="A6"/>
      <w:sz w:val="36"/>
      <w:szCs w:val="30"/>
      <w:lang w:val="es-ES" w:eastAsia="ja-JP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sz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b/>
      <w:i/>
      <w:iCs/>
      <w:color w:val="595959" w:themeColor="text1" w:themeTint="A6"/>
      <w:sz w:val="36"/>
      <w:szCs w:val="30"/>
      <w:lang w:val="es-ES" w:eastAsia="ja-JP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sz w:val="36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595959" w:themeColor="text1" w:themeTint="A6"/>
      <w:szCs w:val="18"/>
      <w:lang w:val="es-ES" w:eastAsia="ja-JP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Hipervnculo">
    <w:name w:val="Hyperlink"/>
    <w:basedOn w:val="Fuentedeprrafopredeter"/>
    <w:uiPriority w:val="99"/>
    <w:unhideWhenUsed/>
    <w:rPr>
      <w:color w:val="731C3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3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://localhost:8080/alumn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opoblete/Library/Containers/com.microsoft.Word/Data/Library/Application%20Support/Microsoft/Office/16.0/DTS/es-ES%7b45259225-7BD2-B142-965A-457F5DC31A6D%7d/%7b16E4FDBA-BF96-B443-9B39-DCFE28D6337B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{16E4FDBA-BF96-B443-9B39-DCFE28D6337B}tf10002086.dotx</Template>
  <TotalTime>44</TotalTime>
  <Pages>7</Pages>
  <Words>293</Words>
  <Characters>1613</Characters>
  <Application>Microsoft Office Word</Application>
  <DocSecurity>0</DocSecurity>
  <Lines>13</Lines>
  <Paragraphs>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2021-05-19T10:51:00Z</dcterms:created>
  <dcterms:modified xsi:type="dcterms:W3CDTF">2021-06-03T21:38:00Z</dcterms:modified>
</cp:coreProperties>
</file>